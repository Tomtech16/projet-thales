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33C46" w14:textId="77777777" w:rsidR="00332C03" w:rsidRDefault="00CF6A69">
      <w:r>
        <w:t xml:space="preserve">Configuration et setup de la </w:t>
      </w:r>
      <w:proofErr w:type="spellStart"/>
      <w:r>
        <w:t>rasberry</w:t>
      </w:r>
      <w:proofErr w:type="spellEnd"/>
      <w:r>
        <w:t> :</w:t>
      </w:r>
    </w:p>
    <w:p w14:paraId="19A33C47" w14:textId="77777777" w:rsidR="00332C03" w:rsidRDefault="00CF6A69">
      <w:r>
        <w:t>La premier étape pour configurer la Raspberry est de formater la carte SD avec une image de Raspberry pi os.</w:t>
      </w:r>
    </w:p>
    <w:p w14:paraId="19A33C48" w14:textId="77777777" w:rsidR="00332C03" w:rsidRDefault="00CF6A69">
      <w:r>
        <w:t xml:space="preserve">Pour commencer, il faut se rendre sur le site de Raspberry et télécharger </w:t>
      </w:r>
      <w:r>
        <w:t>l’outils de création d’image : https://www.raspberrypi.com/software/</w:t>
      </w:r>
    </w:p>
    <w:p w14:paraId="19A33C49" w14:textId="77777777" w:rsidR="00332C03" w:rsidRDefault="00CF6A69">
      <w:r>
        <w:rPr>
          <w:noProof/>
        </w:rPr>
        <w:drawing>
          <wp:inline distT="0" distB="0" distL="0" distR="0" wp14:anchorId="19A33C46" wp14:editId="19A33C47">
            <wp:extent cx="3178719" cy="1984952"/>
            <wp:effectExtent l="0" t="0" r="2631" b="0"/>
            <wp:docPr id="595995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719" cy="19849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4A" w14:textId="77777777" w:rsidR="00332C03" w:rsidRDefault="00CF6A69">
      <w:r>
        <w:t>On ouvre l’application et on sélectionne le modèle, système et le disque (ici notre carte SD).</w:t>
      </w:r>
    </w:p>
    <w:p w14:paraId="19A33C4B" w14:textId="77777777" w:rsidR="00332C03" w:rsidRDefault="00332C03"/>
    <w:p w14:paraId="19A33C4C" w14:textId="77777777" w:rsidR="00332C03" w:rsidRDefault="00CF6A69">
      <w:r>
        <w:rPr>
          <w:noProof/>
        </w:rPr>
        <w:drawing>
          <wp:inline distT="0" distB="0" distL="0" distR="0" wp14:anchorId="19A33C48" wp14:editId="19A33C49">
            <wp:extent cx="2872066" cy="2046939"/>
            <wp:effectExtent l="0" t="0" r="4484" b="0"/>
            <wp:docPr id="1485733825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066" cy="20469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4D" w14:textId="77777777" w:rsidR="00332C03" w:rsidRDefault="00CF6A69">
      <w:pPr>
        <w:pStyle w:val="NormalWeb"/>
      </w:pPr>
      <w:r>
        <w:t>On va cliquer sur modifier les paramètres (ceci nous permet de préconfigurer l’os avant même de le lancer).</w:t>
      </w:r>
    </w:p>
    <w:p w14:paraId="19A33C4E" w14:textId="77777777" w:rsidR="00332C03" w:rsidRDefault="00CF6A69">
      <w:pPr>
        <w:pStyle w:val="NormalWeb"/>
      </w:pPr>
      <w:r>
        <w:rPr>
          <w:noProof/>
        </w:rPr>
        <w:drawing>
          <wp:inline distT="0" distB="0" distL="0" distR="0" wp14:anchorId="19A33C4A" wp14:editId="19A33C4B">
            <wp:extent cx="2907965" cy="2068464"/>
            <wp:effectExtent l="0" t="0" r="6685" b="7986"/>
            <wp:docPr id="1461230045" name="Picture 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965" cy="20684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4F" w14:textId="77777777" w:rsidR="00332C03" w:rsidRDefault="00CF6A69">
      <w:r>
        <w:t>On configure le compte :</w:t>
      </w:r>
    </w:p>
    <w:p w14:paraId="19A33C50" w14:textId="77777777" w:rsidR="00332C03" w:rsidRDefault="00CF6A69">
      <w:r>
        <w:lastRenderedPageBreak/>
        <w:t xml:space="preserve"> </w:t>
      </w:r>
      <w:r>
        <w:rPr>
          <w:noProof/>
        </w:rPr>
        <w:drawing>
          <wp:inline distT="0" distB="0" distL="0" distR="0" wp14:anchorId="19A33C4C" wp14:editId="19A33C4D">
            <wp:extent cx="2472619" cy="3082149"/>
            <wp:effectExtent l="0" t="0" r="3881" b="3951"/>
            <wp:docPr id="672439184" name="Picture 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619" cy="30821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33C4E" wp14:editId="19A33C4F">
            <wp:extent cx="2505263" cy="3093707"/>
            <wp:effectExtent l="0" t="0" r="9337" b="0"/>
            <wp:docPr id="624853175" name="Picture 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263" cy="3093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1" w14:textId="77777777" w:rsidR="00332C03" w:rsidRDefault="00332C03"/>
    <w:p w14:paraId="19A33C52" w14:textId="77777777" w:rsidR="00332C03" w:rsidRDefault="00CF6A69">
      <w:r>
        <w:t xml:space="preserve">ON confirme qu’on veut bien formater la carte SD </w:t>
      </w:r>
    </w:p>
    <w:p w14:paraId="19A33C53" w14:textId="77777777" w:rsidR="00332C03" w:rsidRDefault="00CF6A69">
      <w:r>
        <w:rPr>
          <w:noProof/>
        </w:rPr>
        <w:drawing>
          <wp:inline distT="0" distB="0" distL="0" distR="0" wp14:anchorId="19A33C50" wp14:editId="19A33C51">
            <wp:extent cx="3105997" cy="2210360"/>
            <wp:effectExtent l="0" t="0" r="0" b="0"/>
            <wp:docPr id="2071317854" name="Picture 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997" cy="221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4" w14:textId="77777777" w:rsidR="00332C03" w:rsidRDefault="00CF6A69">
      <w:r>
        <w:t>Puis l’écriture de la carte se fait :</w:t>
      </w:r>
    </w:p>
    <w:p w14:paraId="19A33C55" w14:textId="77777777" w:rsidR="00332C03" w:rsidRDefault="00CF6A69">
      <w:r>
        <w:rPr>
          <w:noProof/>
        </w:rPr>
        <w:drawing>
          <wp:inline distT="0" distB="0" distL="0" distR="0" wp14:anchorId="19A33C52" wp14:editId="19A33C53">
            <wp:extent cx="3081189" cy="2218005"/>
            <wp:effectExtent l="0" t="0" r="4911" b="0"/>
            <wp:docPr id="1260131331" name="Picture 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189" cy="2218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6" w14:textId="77777777" w:rsidR="00332C03" w:rsidRDefault="00CF6A69">
      <w:pPr>
        <w:pStyle w:val="NormalWeb"/>
      </w:pPr>
      <w:r>
        <w:rPr>
          <w:noProof/>
        </w:rPr>
        <w:lastRenderedPageBreak/>
        <w:drawing>
          <wp:inline distT="0" distB="0" distL="0" distR="0" wp14:anchorId="19A33C54" wp14:editId="19A33C55">
            <wp:extent cx="4881387" cy="3488856"/>
            <wp:effectExtent l="0" t="0" r="0" b="0"/>
            <wp:docPr id="1699398820" name="Picture 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387" cy="34888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7" w14:textId="77777777" w:rsidR="00332C03" w:rsidRDefault="00CF6A69">
      <w:r>
        <w:t xml:space="preserve">Une fois cette étape fini, il nous suffit de débrancher la carte SD et de la mettre dans la </w:t>
      </w:r>
      <w:r>
        <w:t>Raspberry.</w:t>
      </w:r>
    </w:p>
    <w:p w14:paraId="19A33C58" w14:textId="77777777" w:rsidR="00332C03" w:rsidRDefault="00CF6A69">
      <w:r>
        <w:t>On alimente et branche tous les périphériques et on va pouvoir attendre que la Raspberry boot.</w:t>
      </w:r>
    </w:p>
    <w:p w14:paraId="19A33C59" w14:textId="77777777" w:rsidR="00332C03" w:rsidRDefault="00CF6A69">
      <w:r>
        <w:rPr>
          <w:noProof/>
        </w:rPr>
        <w:drawing>
          <wp:inline distT="0" distB="0" distL="0" distR="0" wp14:anchorId="19A33C56" wp14:editId="19A33C57">
            <wp:extent cx="5172221" cy="2897971"/>
            <wp:effectExtent l="0" t="0" r="9379" b="0"/>
            <wp:docPr id="1326155201" name="Picture 1" descr="A red and orange sky over wa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221" cy="28979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A" w14:textId="77777777" w:rsidR="00332C03" w:rsidRDefault="00CF6A69">
      <w:r>
        <w:t>Pour se connecter on va utiliser les identifications qu’on a configurer plus tôt lors de la configuration.</w:t>
      </w:r>
    </w:p>
    <w:p w14:paraId="19A33C5B" w14:textId="77777777" w:rsidR="00332C03" w:rsidRDefault="00CF6A69">
      <w:r>
        <w:rPr>
          <w:noProof/>
        </w:rPr>
        <w:lastRenderedPageBreak/>
        <w:drawing>
          <wp:inline distT="0" distB="0" distL="0" distR="0" wp14:anchorId="19A33C58" wp14:editId="19A33C59">
            <wp:extent cx="2772159" cy="1409895"/>
            <wp:effectExtent l="0" t="0" r="9141" b="0"/>
            <wp:docPr id="307580295" name="Picture 1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59" cy="1409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5C" w14:textId="77777777" w:rsidR="00332C03" w:rsidRDefault="00CF6A69">
      <w:r>
        <w:t>Pour se connecter au Wifi, on clique Icon et on sélectionne le réseau voulu, si ce réseau a un captive portal comme celui de IUT il faut se rendre en plus sur le navigateur pour se connecter.</w:t>
      </w:r>
    </w:p>
    <w:p w14:paraId="19A33C5D" w14:textId="77777777" w:rsidR="00332C03" w:rsidRDefault="00332C03"/>
    <w:p w14:paraId="19A33C5E" w14:textId="77777777" w:rsidR="00332C03" w:rsidRDefault="00332C03"/>
    <w:p w14:paraId="19A33C5F" w14:textId="77777777" w:rsidR="00332C03" w:rsidRDefault="00CF6A69">
      <w:pPr>
        <w:rPr>
          <w:sz w:val="32"/>
          <w:szCs w:val="32"/>
        </w:rPr>
      </w:pPr>
      <w:r>
        <w:rPr>
          <w:sz w:val="32"/>
          <w:szCs w:val="32"/>
        </w:rPr>
        <w:t>Installation de service sur la Raspberry pi :</w:t>
      </w:r>
    </w:p>
    <w:p w14:paraId="19A33C60" w14:textId="77777777" w:rsidR="00332C03" w:rsidRDefault="00CF6A69">
      <w:r>
        <w:t xml:space="preserve">On commence par faire un </w:t>
      </w:r>
      <w:proofErr w:type="spellStart"/>
      <w:r>
        <w:t>apt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update dans le terminal :</w:t>
      </w:r>
    </w:p>
    <w:p w14:paraId="19A33C61" w14:textId="77777777" w:rsidR="00332C03" w:rsidRDefault="00CF6A69">
      <w:r>
        <w:rPr>
          <w:noProof/>
        </w:rPr>
        <w:drawing>
          <wp:inline distT="0" distB="0" distL="0" distR="0" wp14:anchorId="19A33C5A" wp14:editId="19A33C5B">
            <wp:extent cx="5760720" cy="1251895"/>
            <wp:effectExtent l="0" t="0" r="0" b="5405"/>
            <wp:docPr id="1899476450" name="Picture 1" descr="A computer screen shot of a black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1745" b="664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1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2" w14:textId="77777777" w:rsidR="00332C03" w:rsidRDefault="00CF6A69">
      <w:r>
        <w:t>Installation d’apache, le serveur web :</w:t>
      </w:r>
    </w:p>
    <w:p w14:paraId="19A33C63" w14:textId="77777777" w:rsidR="00332C03" w:rsidRDefault="00CF6A69">
      <w:r>
        <w:rPr>
          <w:noProof/>
        </w:rPr>
        <w:drawing>
          <wp:inline distT="0" distB="0" distL="0" distR="0" wp14:anchorId="19A33C5C" wp14:editId="19A33C5D">
            <wp:extent cx="5760720" cy="1028069"/>
            <wp:effectExtent l="0" t="0" r="0" b="631"/>
            <wp:docPr id="1340151032" name="Picture 1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4" w14:textId="77777777" w:rsidR="00332C03" w:rsidRDefault="00CF6A69">
      <w:r>
        <w:t xml:space="preserve">Installation de </w:t>
      </w:r>
      <w:proofErr w:type="gramStart"/>
      <w:r>
        <w:t>PHP:</w:t>
      </w:r>
      <w:proofErr w:type="gramEnd"/>
    </w:p>
    <w:p w14:paraId="19A33C65" w14:textId="77777777" w:rsidR="00332C03" w:rsidRDefault="00CF6A69">
      <w:r>
        <w:rPr>
          <w:noProof/>
        </w:rPr>
        <w:drawing>
          <wp:inline distT="0" distB="0" distL="0" distR="0" wp14:anchorId="19A33C5E" wp14:editId="19A33C5F">
            <wp:extent cx="5760720" cy="1019171"/>
            <wp:effectExtent l="0" t="0" r="0" b="0"/>
            <wp:docPr id="122104601" name="Picture 1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6" w14:textId="77777777" w:rsidR="00332C03" w:rsidRDefault="00CF6A69">
      <w:r>
        <w:t>On effectue un restart du service et on peut vérifier qu’il tourne bien avec un statuts :</w:t>
      </w:r>
    </w:p>
    <w:p w14:paraId="19A33C67" w14:textId="77777777" w:rsidR="00332C03" w:rsidRDefault="00CF6A69">
      <w:r>
        <w:rPr>
          <w:noProof/>
        </w:rPr>
        <w:lastRenderedPageBreak/>
        <w:drawing>
          <wp:inline distT="0" distB="0" distL="0" distR="0" wp14:anchorId="19A33C60" wp14:editId="19A33C61">
            <wp:extent cx="5760720" cy="3898260"/>
            <wp:effectExtent l="0" t="0" r="0" b="6990"/>
            <wp:docPr id="513589168" name="Picture 1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2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8" w14:textId="77777777" w:rsidR="00332C03" w:rsidRDefault="00CF6A69">
      <w:r>
        <w:t xml:space="preserve">Installation de </w:t>
      </w:r>
      <w:proofErr w:type="spellStart"/>
      <w:r>
        <w:t>maridadb</w:t>
      </w:r>
      <w:proofErr w:type="spellEnd"/>
      <w:r>
        <w:t xml:space="preserve"> pour la base de données :</w:t>
      </w:r>
    </w:p>
    <w:p w14:paraId="19A33C69" w14:textId="77777777" w:rsidR="00332C03" w:rsidRDefault="00CF6A69">
      <w:r>
        <w:rPr>
          <w:noProof/>
        </w:rPr>
        <w:drawing>
          <wp:inline distT="0" distB="0" distL="0" distR="0" wp14:anchorId="19A33C62" wp14:editId="19A33C63">
            <wp:extent cx="5760720" cy="186693"/>
            <wp:effectExtent l="0" t="0" r="0" b="3807"/>
            <wp:docPr id="12899395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A" w14:textId="77777777" w:rsidR="00332C03" w:rsidRDefault="00CF6A69">
      <w:r>
        <w:rPr>
          <w:noProof/>
        </w:rPr>
        <w:drawing>
          <wp:inline distT="0" distB="0" distL="0" distR="0" wp14:anchorId="19A33C64" wp14:editId="19A33C65">
            <wp:extent cx="4014773" cy="280492"/>
            <wp:effectExtent l="0" t="0" r="4777" b="5258"/>
            <wp:docPr id="74052266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 l="1074"/>
                    <a:stretch>
                      <a:fillRect/>
                    </a:stretch>
                  </pic:blipFill>
                  <pic:spPr>
                    <a:xfrm>
                      <a:off x="0" y="0"/>
                      <a:ext cx="4014773" cy="2804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B" w14:textId="77777777" w:rsidR="00332C03" w:rsidRDefault="00332C03"/>
    <w:p w14:paraId="19A33C6C" w14:textId="77777777" w:rsidR="00332C03" w:rsidRDefault="00CF6A69">
      <w:r>
        <w:t>On répond aux question pour la config :</w:t>
      </w:r>
    </w:p>
    <w:p w14:paraId="19A33C6D" w14:textId="77777777" w:rsidR="00332C03" w:rsidRDefault="00CF6A69">
      <w:r>
        <w:rPr>
          <w:noProof/>
        </w:rPr>
        <w:lastRenderedPageBreak/>
        <w:drawing>
          <wp:inline distT="0" distB="0" distL="0" distR="0" wp14:anchorId="19A33C66" wp14:editId="19A33C67">
            <wp:extent cx="5760720" cy="6534146"/>
            <wp:effectExtent l="0" t="0" r="0" b="4"/>
            <wp:docPr id="753378693" name="Picture 1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4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6E" w14:textId="77777777" w:rsidR="00332C03" w:rsidRDefault="00CF6A69">
      <w:r>
        <w:t xml:space="preserve">Installation de </w:t>
      </w:r>
      <w:proofErr w:type="gramStart"/>
      <w:r>
        <w:t>phpMyAdmin:</w:t>
      </w:r>
      <w:proofErr w:type="gramEnd"/>
    </w:p>
    <w:p w14:paraId="19A33C6F" w14:textId="77777777" w:rsidR="00332C03" w:rsidRDefault="00CF6A69">
      <w:r>
        <w:rPr>
          <w:noProof/>
        </w:rPr>
        <w:drawing>
          <wp:inline distT="0" distB="0" distL="0" distR="0" wp14:anchorId="19A33C68" wp14:editId="19A33C69">
            <wp:extent cx="5760720" cy="380362"/>
            <wp:effectExtent l="0" t="0" r="0" b="638"/>
            <wp:docPr id="7785666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70" w14:textId="77777777" w:rsidR="00332C03" w:rsidRDefault="00CF6A69">
      <w:proofErr w:type="gramStart"/>
      <w:r>
        <w:t>On</w:t>
      </w:r>
      <w:proofErr w:type="gramEnd"/>
      <w:r>
        <w:t xml:space="preserve"> </w:t>
      </w:r>
      <w:proofErr w:type="spellStart"/>
      <w:r>
        <w:t>choisi</w:t>
      </w:r>
      <w:proofErr w:type="spellEnd"/>
      <w:r>
        <w:t xml:space="preserve"> apache :</w:t>
      </w:r>
    </w:p>
    <w:p w14:paraId="19A33C71" w14:textId="77777777" w:rsidR="00332C03" w:rsidRDefault="00CF6A69">
      <w:r>
        <w:rPr>
          <w:noProof/>
        </w:rPr>
        <w:lastRenderedPageBreak/>
        <w:drawing>
          <wp:inline distT="0" distB="0" distL="0" distR="0" wp14:anchorId="19A33C6A" wp14:editId="19A33C6B">
            <wp:extent cx="4077794" cy="1759314"/>
            <wp:effectExtent l="0" t="0" r="0" b="0"/>
            <wp:docPr id="944983599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794" cy="17593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72" w14:textId="77777777" w:rsidR="00332C03" w:rsidRDefault="00332C03"/>
    <w:p w14:paraId="19A33C73" w14:textId="77777777" w:rsidR="00332C03" w:rsidRDefault="00CF6A69">
      <w:r>
        <w:rPr>
          <w:noProof/>
        </w:rPr>
        <w:drawing>
          <wp:inline distT="0" distB="0" distL="0" distR="0" wp14:anchorId="19A33C6C" wp14:editId="19A33C6D">
            <wp:extent cx="4077940" cy="2009302"/>
            <wp:effectExtent l="0" t="0" r="0" b="0"/>
            <wp:docPr id="782880421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940" cy="20093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A33C74" w14:textId="7A1382F3" w:rsidR="00332C03" w:rsidRDefault="00953DDB">
      <w:r>
        <w:t xml:space="preserve">Mot de passe : </w:t>
      </w:r>
      <w:proofErr w:type="spellStart"/>
      <w:r>
        <w:t>thales</w:t>
      </w:r>
      <w:proofErr w:type="spellEnd"/>
    </w:p>
    <w:p w14:paraId="0D7932B2" w14:textId="53C34929" w:rsidR="00953DDB" w:rsidRDefault="00953DDB">
      <w:r w:rsidRPr="00953DDB">
        <w:drawing>
          <wp:inline distT="0" distB="0" distL="0" distR="0" wp14:anchorId="05DA8E9A" wp14:editId="0919DF7D">
            <wp:extent cx="5760720" cy="3913505"/>
            <wp:effectExtent l="0" t="0" r="0" b="0"/>
            <wp:docPr id="196340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21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79C" w14:textId="77777777" w:rsidR="00953DDB" w:rsidRDefault="00953DDB"/>
    <w:p w14:paraId="3D23F24A" w14:textId="34AE32E0" w:rsidR="00953DDB" w:rsidRDefault="00953DDB">
      <w:r>
        <w:lastRenderedPageBreak/>
        <w:t xml:space="preserve">Changer les </w:t>
      </w:r>
      <w:proofErr w:type="spellStart"/>
      <w:r>
        <w:t>paraemtre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de la </w:t>
      </w:r>
      <w:proofErr w:type="spellStart"/>
      <w:r>
        <w:t>rasberry</w:t>
      </w:r>
      <w:proofErr w:type="spellEnd"/>
      <w:r>
        <w:t> :</w:t>
      </w:r>
    </w:p>
    <w:p w14:paraId="241035D4" w14:textId="09FF4C87" w:rsidR="00953DDB" w:rsidRDefault="00953DDB">
      <w:r>
        <w:t xml:space="preserve">On va ouvrir le fichier </w:t>
      </w:r>
      <w:proofErr w:type="spellStart"/>
      <w:r>
        <w:t>dhcp.conf</w:t>
      </w:r>
      <w:proofErr w:type="spellEnd"/>
      <w:r>
        <w:t xml:space="preserve"> avec la commande suivante :</w:t>
      </w:r>
      <w:r w:rsidRPr="00953DDB">
        <w:t xml:space="preserve"> </w:t>
      </w:r>
      <w:proofErr w:type="spellStart"/>
      <w:r w:rsidRPr="00953DDB">
        <w:t>sudo</w:t>
      </w:r>
      <w:proofErr w:type="spellEnd"/>
      <w:r w:rsidRPr="00953DDB">
        <w:t xml:space="preserve"> nano /</w:t>
      </w:r>
      <w:proofErr w:type="spellStart"/>
      <w:r w:rsidRPr="00953DDB">
        <w:t>etc</w:t>
      </w:r>
      <w:proofErr w:type="spellEnd"/>
      <w:r w:rsidRPr="00953DDB">
        <w:t>/</w:t>
      </w:r>
      <w:proofErr w:type="spellStart"/>
      <w:r w:rsidRPr="00953DDB">
        <w:t>dhcpcd.conf</w:t>
      </w:r>
      <w:proofErr w:type="spellEnd"/>
    </w:p>
    <w:p w14:paraId="72025E14" w14:textId="3826E17A" w:rsidR="00953DDB" w:rsidRDefault="00953DDB">
      <w:r w:rsidRPr="00953DDB">
        <w:drawing>
          <wp:inline distT="0" distB="0" distL="0" distR="0" wp14:anchorId="46A4DB0A" wp14:editId="60C64A1B">
            <wp:extent cx="5760720" cy="4885055"/>
            <wp:effectExtent l="0" t="0" r="0" b="0"/>
            <wp:docPr id="56377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81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6DF1" w14:textId="77777777" w:rsidR="00953DDB" w:rsidRDefault="00953DDB"/>
    <w:p w14:paraId="4BFE67A0" w14:textId="2A242484" w:rsidR="00953DDB" w:rsidRDefault="00953DDB">
      <w:r>
        <w:t xml:space="preserve">Pour être en </w:t>
      </w:r>
      <w:proofErr w:type="spellStart"/>
      <w:r>
        <w:t>static</w:t>
      </w:r>
      <w:proofErr w:type="spellEnd"/>
      <w:r>
        <w:t xml:space="preserve">, il suffit de mettre ces ligne de code </w:t>
      </w:r>
      <w:proofErr w:type="spellStart"/>
      <w:r>
        <w:t>a</w:t>
      </w:r>
      <w:proofErr w:type="spellEnd"/>
      <w:r>
        <w:t xml:space="preserve"> la fin : </w:t>
      </w:r>
    </w:p>
    <w:p w14:paraId="5EB44F1F" w14:textId="77777777" w:rsidR="00953DDB" w:rsidRPr="00953DDB" w:rsidRDefault="00953DDB" w:rsidP="00953DDB">
      <w:pPr>
        <w:rPr>
          <w:lang w:val="en-GB"/>
        </w:rPr>
      </w:pPr>
      <w:r w:rsidRPr="00953DDB">
        <w:rPr>
          <w:lang w:val="en-GB"/>
        </w:rPr>
        <w:t>interface eth0</w:t>
      </w:r>
    </w:p>
    <w:p w14:paraId="464C32A0" w14:textId="72241151" w:rsidR="00953DDB" w:rsidRPr="00953DDB" w:rsidRDefault="00953DDB" w:rsidP="00953DDB">
      <w:pPr>
        <w:rPr>
          <w:lang w:val="en-GB"/>
        </w:rPr>
      </w:pPr>
      <w:r w:rsidRPr="00953DDB">
        <w:rPr>
          <w:lang w:val="en-GB"/>
        </w:rPr>
        <w:t xml:space="preserve">static </w:t>
      </w:r>
      <w:proofErr w:type="spellStart"/>
      <w:r w:rsidRPr="00953DDB">
        <w:rPr>
          <w:lang w:val="en-GB"/>
        </w:rPr>
        <w:t>ip_address</w:t>
      </w:r>
      <w:proofErr w:type="spellEnd"/>
      <w:r w:rsidRPr="00953DDB">
        <w:rPr>
          <w:lang w:val="en-GB"/>
        </w:rPr>
        <w:t>=192.168.1.</w:t>
      </w:r>
      <w:r>
        <w:rPr>
          <w:lang w:val="en-GB"/>
        </w:rPr>
        <w:t>10</w:t>
      </w:r>
      <w:r w:rsidRPr="00953DDB">
        <w:rPr>
          <w:lang w:val="en-GB"/>
        </w:rPr>
        <w:t>/24</w:t>
      </w:r>
    </w:p>
    <w:p w14:paraId="743F0036" w14:textId="77777777" w:rsidR="00953DDB" w:rsidRPr="00953DDB" w:rsidRDefault="00953DDB" w:rsidP="00953DDB">
      <w:pPr>
        <w:rPr>
          <w:lang w:val="en-GB"/>
        </w:rPr>
      </w:pPr>
      <w:r w:rsidRPr="00953DDB">
        <w:rPr>
          <w:lang w:val="en-GB"/>
        </w:rPr>
        <w:t>static routers=192.168.1.1</w:t>
      </w:r>
    </w:p>
    <w:p w14:paraId="6D984D29" w14:textId="2FF7FA86" w:rsidR="00953DDB" w:rsidRDefault="00953DDB" w:rsidP="00953DDB">
      <w:pPr>
        <w:rPr>
          <w:lang w:val="en-GB"/>
        </w:rPr>
      </w:pPr>
      <w:r w:rsidRPr="00953DDB">
        <w:rPr>
          <w:lang w:val="en-GB"/>
        </w:rPr>
        <w:t xml:space="preserve">static </w:t>
      </w:r>
      <w:proofErr w:type="spellStart"/>
      <w:r w:rsidRPr="00953DDB">
        <w:rPr>
          <w:lang w:val="en-GB"/>
        </w:rPr>
        <w:t>domain_name_servers</w:t>
      </w:r>
      <w:proofErr w:type="spellEnd"/>
      <w:r w:rsidRPr="00953DDB">
        <w:rPr>
          <w:lang w:val="en-GB"/>
        </w:rPr>
        <w:t>=192.168.1.1 8.8.8.8</w:t>
      </w:r>
    </w:p>
    <w:p w14:paraId="29D07F5D" w14:textId="77777777" w:rsidR="00953DDB" w:rsidRDefault="00953DDB" w:rsidP="00953DDB">
      <w:pPr>
        <w:rPr>
          <w:lang w:val="en-GB"/>
        </w:rPr>
      </w:pPr>
    </w:p>
    <w:p w14:paraId="6D49F48B" w14:textId="3063D437" w:rsidR="00953DDB" w:rsidRPr="00953DDB" w:rsidRDefault="00953DDB" w:rsidP="00953DDB">
      <w:proofErr w:type="gramStart"/>
      <w:r w:rsidRPr="00953DDB">
        <w:t>si</w:t>
      </w:r>
      <w:proofErr w:type="gramEnd"/>
      <w:r w:rsidRPr="00953DDB">
        <w:t xml:space="preserve"> on veut être connecter e</w:t>
      </w:r>
      <w:r>
        <w:t>n wifi au lieu par la prise Ethernet, on va remplacer « </w:t>
      </w:r>
      <w:r>
        <w:rPr>
          <w:rStyle w:val="HTMLCode"/>
          <w:rFonts w:eastAsia="Aptos"/>
        </w:rPr>
        <w:t>eth0</w:t>
      </w:r>
      <w:r>
        <w:rPr>
          <w:rStyle w:val="HTMLCode"/>
          <w:rFonts w:eastAsia="Aptos"/>
        </w:rPr>
        <w:t> »</w:t>
      </w:r>
      <w:r>
        <w:t xml:space="preserve"> par </w:t>
      </w:r>
      <w:r>
        <w:t>« </w:t>
      </w:r>
      <w:r>
        <w:rPr>
          <w:rStyle w:val="HTMLCode"/>
          <w:rFonts w:eastAsia="Aptos"/>
        </w:rPr>
        <w:t>wlan0</w:t>
      </w:r>
      <w:r>
        <w:rPr>
          <w:rStyle w:val="HTMLCode"/>
          <w:rFonts w:eastAsia="Aptos"/>
        </w:rPr>
        <w:t> »</w:t>
      </w:r>
    </w:p>
    <w:sectPr w:rsidR="00953DDB" w:rsidRPr="00953DDB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33C72" w14:textId="77777777" w:rsidR="00CF6A69" w:rsidRDefault="00CF6A69">
      <w:pPr>
        <w:spacing w:after="0" w:line="240" w:lineRule="auto"/>
      </w:pPr>
      <w:r>
        <w:separator/>
      </w:r>
    </w:p>
  </w:endnote>
  <w:endnote w:type="continuationSeparator" w:id="0">
    <w:p w14:paraId="19A33C74" w14:textId="77777777" w:rsidR="00CF6A69" w:rsidRDefault="00CF6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33C6E" w14:textId="77777777" w:rsidR="00CF6A69" w:rsidRDefault="00CF6A6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9A33C70" w14:textId="77777777" w:rsidR="00CF6A69" w:rsidRDefault="00CF6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32C03"/>
    <w:rsid w:val="00332C03"/>
    <w:rsid w:val="00413961"/>
    <w:rsid w:val="00501432"/>
    <w:rsid w:val="00727C3C"/>
    <w:rsid w:val="00953DDB"/>
    <w:rsid w:val="00C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3C46"/>
  <w15:docId w15:val="{4B2DB2FB-AA2B-4622-9AA6-C3247ECEA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Times New Roman"/>
        <w:kern w:val="3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basedOn w:val="DefaultParagraphFont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basedOn w:val="DefaultParagraphFont"/>
    <w:rPr>
      <w:rFonts w:eastAsia="Times New Roman" w:cs="Times New Roman"/>
      <w:color w:val="0F4761"/>
    </w:rPr>
  </w:style>
  <w:style w:type="character" w:customStyle="1" w:styleId="Heading6Char">
    <w:name w:val="Heading 6 Char"/>
    <w:basedOn w:val="DefaultParagraphFont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basedOn w:val="DefaultParagraphFont"/>
    <w:rPr>
      <w:rFonts w:eastAsia="Times New Roman" w:cs="Times New Roman"/>
      <w:color w:val="595959"/>
    </w:rPr>
  </w:style>
  <w:style w:type="character" w:customStyle="1" w:styleId="Heading8Char">
    <w:name w:val="Heading 8 Char"/>
    <w:basedOn w:val="DefaultParagraphFont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leChar">
    <w:name w:val="Title Char"/>
    <w:basedOn w:val="DefaultParagraphFon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">
    <w:name w:val="Intense Quote Char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fr-FR"/>
    </w:rPr>
  </w:style>
  <w:style w:type="character" w:styleId="HTMLCode">
    <w:name w:val="HTML Code"/>
    <w:basedOn w:val="DefaultParagraphFont"/>
    <w:uiPriority w:val="99"/>
    <w:semiHidden/>
    <w:unhideWhenUsed/>
    <w:rsid w:val="00953D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Capham</dc:creator>
  <dc:description/>
  <cp:lastModifiedBy>Thomas Capham</cp:lastModifiedBy>
  <cp:revision>2</cp:revision>
  <dcterms:created xsi:type="dcterms:W3CDTF">2024-06-08T10:26:00Z</dcterms:created>
  <dcterms:modified xsi:type="dcterms:W3CDTF">2024-06-08T10:26:00Z</dcterms:modified>
</cp:coreProperties>
</file>